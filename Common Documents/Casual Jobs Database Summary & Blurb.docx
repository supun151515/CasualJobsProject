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Style w:val="TitleChar"/>
        </w:rPr>
        <w:alias w:val="Project Title"/>
        <w:tag w:val="Project Title"/>
        <w:id w:val="-313486802"/>
        <w:placeholder>
          <w:docPart w:val="03B1D2933B814EDCA8D8739B8DA42145"/>
        </w:placeholder>
      </w:sdtPr>
      <w:sdtEndPr>
        <w:rPr>
          <w:rStyle w:val="DefaultParagraphFont"/>
          <w:b/>
        </w:rPr>
      </w:sdtEndPr>
      <w:sdtContent>
        <w:p w14:paraId="3735B2EA" w14:textId="009013E4" w:rsidR="00361C17" w:rsidRDefault="00997CA6" w:rsidP="00AF1287">
          <w:pPr>
            <w:pStyle w:val="Title"/>
            <w:jc w:val="center"/>
          </w:pPr>
          <w:r>
            <w:rPr>
              <w:rStyle w:val="TitleChar"/>
            </w:rPr>
            <w:t>Casual Jobs Database V.1</w:t>
          </w:r>
        </w:p>
      </w:sdtContent>
    </w:sdt>
    <w:p w14:paraId="273E8CF6" w14:textId="77777777" w:rsidR="00CE299F" w:rsidRDefault="00CE299F" w:rsidP="00AF1287">
      <w:pPr>
        <w:rPr>
          <w:b/>
          <w:bCs/>
        </w:rPr>
      </w:pPr>
    </w:p>
    <w:p w14:paraId="50250940" w14:textId="6B538BFB" w:rsidR="006B0DF3" w:rsidRDefault="00AF1287" w:rsidP="00AF1287">
      <w:r w:rsidRPr="00997CA6">
        <w:rPr>
          <w:b/>
          <w:bCs/>
        </w:rPr>
        <w:t>By:</w:t>
      </w:r>
      <w:r>
        <w:t xml:space="preserve"> </w:t>
      </w:r>
      <w:sdt>
        <w:sdtPr>
          <w:alias w:val="Your Name"/>
          <w:tag w:val="Your Name"/>
          <w:id w:val="-71885761"/>
          <w:placeholder>
            <w:docPart w:val="03B1D2933B814EDCA8D8739B8DA42145"/>
          </w:placeholder>
        </w:sdtPr>
        <w:sdtEndPr/>
        <w:sdtContent>
          <w:r w:rsidR="00CE299F">
            <w:t>Supun Chandra Malimage, Kalaivani Ilango</w:t>
          </w:r>
          <w:r w:rsidR="006B0DF3">
            <w:t xml:space="preserve"> &amp;</w:t>
          </w:r>
          <w:r w:rsidR="00CE299F">
            <w:t xml:space="preserve"> Ruban Ravi Sebastian</w:t>
          </w:r>
        </w:sdtContent>
      </w:sdt>
      <w:r w:rsidR="00520261" w:rsidRPr="00873BC2">
        <w:tab/>
      </w:r>
      <w:r w:rsidR="00997CA6">
        <w:tab/>
      </w:r>
    </w:p>
    <w:p w14:paraId="221D8E55" w14:textId="726DC066" w:rsidR="00520261" w:rsidRPr="00CE299F" w:rsidRDefault="00BA3208" w:rsidP="00AF1287">
      <w:pPr>
        <w:rPr>
          <w:b/>
          <w:bCs/>
        </w:rPr>
      </w:pPr>
      <w:r>
        <w:rPr>
          <w:b/>
          <w:bCs/>
        </w:rPr>
        <w:t>Advisor</w:t>
      </w:r>
      <w:r w:rsidR="00520261" w:rsidRPr="00997CA6">
        <w:rPr>
          <w:b/>
          <w:bCs/>
        </w:rPr>
        <w:t>:</w:t>
      </w:r>
      <w:r w:rsidR="00520261" w:rsidRPr="00873BC2">
        <w:t xml:space="preserve"> </w:t>
      </w:r>
      <w:r w:rsidR="00AA11EB">
        <w:t xml:space="preserve">Dr. </w:t>
      </w:r>
      <w:sdt>
        <w:sdtPr>
          <w:alias w:val="Your Supervisor"/>
          <w:tag w:val="Your Supervisor"/>
          <w:id w:val="1831788382"/>
          <w:placeholder>
            <w:docPart w:val="03B1D2933B814EDCA8D8739B8DA42145"/>
          </w:placeholder>
        </w:sdtPr>
        <w:sdtEndPr/>
        <w:sdtContent>
          <w:r w:rsidR="00997CA6">
            <w:t>Steve McKinlay</w:t>
          </w:r>
        </w:sdtContent>
      </w:sdt>
      <w:r w:rsidR="00520261" w:rsidRPr="00873BC2">
        <w:tab/>
      </w:r>
      <w:r w:rsidR="00997CA6">
        <w:tab/>
      </w:r>
      <w:r w:rsidR="006B0DF3">
        <w:tab/>
      </w:r>
      <w:r w:rsidR="006B0DF3">
        <w:tab/>
        <w:t xml:space="preserve">            </w:t>
      </w:r>
      <w:r w:rsidR="00520261" w:rsidRPr="00997CA6">
        <w:rPr>
          <w:b/>
          <w:bCs/>
        </w:rPr>
        <w:t>Client:</w:t>
      </w:r>
      <w:r w:rsidR="00520261" w:rsidRPr="00873BC2">
        <w:t xml:space="preserve"> </w:t>
      </w:r>
      <w:sdt>
        <w:sdtPr>
          <w:alias w:val="Who it is for "/>
          <w:tag w:val="Who it is for "/>
          <w:id w:val="1538770113"/>
          <w:placeholder>
            <w:docPart w:val="03B1D2933B814EDCA8D8739B8DA42145"/>
          </w:placeholder>
        </w:sdtPr>
        <w:sdtEndPr/>
        <w:sdtContent>
          <w:r w:rsidR="00997CA6">
            <w:t>Clement Sudhaka</w:t>
          </w:r>
          <w:r w:rsidR="00AA11EB">
            <w:t>r</w:t>
          </w:r>
          <w:r w:rsidR="006B0DF3">
            <w:t xml:space="preserve"> Swarnappa</w:t>
          </w:r>
        </w:sdtContent>
      </w:sdt>
    </w:p>
    <w:p w14:paraId="62EA05C1" w14:textId="77777777" w:rsidR="00937ACF" w:rsidRDefault="00937ACF" w:rsidP="00937ACF">
      <w:pPr>
        <w:jc w:val="center"/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C91ED3" wp14:editId="5BB06F46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6505575" cy="38100"/>
                <wp:effectExtent l="0" t="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557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line w14:anchorId="10FB9BB6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.05pt,.4pt" to="512.2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6EBA3C4" w14:textId="41331DD4" w:rsidR="00937ACF" w:rsidRDefault="008A09DC" w:rsidP="00AF1287">
      <w:sdt>
        <w:sdtPr>
          <w:id w:val="-977523696"/>
          <w:picture/>
        </w:sdtPr>
        <w:sdtEndPr/>
        <w:sdtContent>
          <w:r w:rsidR="00CE299F">
            <w:rPr>
              <w:noProof/>
              <w:lang w:eastAsia="en-NZ"/>
            </w:rPr>
            <w:drawing>
              <wp:inline distT="0" distB="0" distL="0" distR="0" wp14:anchorId="1854C4F8" wp14:editId="50041BD4">
                <wp:extent cx="1904104" cy="1576070"/>
                <wp:effectExtent l="0" t="0" r="1270" b="508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379" cy="1584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  <w:r w:rsidR="00AF1287">
        <w:tab/>
      </w:r>
      <w:sdt>
        <w:sdtPr>
          <w:id w:val="-1263983952"/>
          <w:picture/>
        </w:sdtPr>
        <w:sdtEndPr/>
        <w:sdtContent>
          <w:r w:rsidR="00CE299F">
            <w:rPr>
              <w:noProof/>
              <w:lang w:eastAsia="en-NZ"/>
            </w:rPr>
            <w:drawing>
              <wp:inline distT="0" distB="0" distL="0" distR="0" wp14:anchorId="471BF6D8" wp14:editId="7EC7E089">
                <wp:extent cx="1904390" cy="1540510"/>
                <wp:effectExtent l="0" t="0" r="635" b="2540"/>
                <wp:docPr id="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700" cy="1541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  <w:r w:rsidR="00AF1287">
        <w:tab/>
      </w:r>
      <w:sdt>
        <w:sdtPr>
          <w:id w:val="-908456023"/>
          <w:picture/>
        </w:sdtPr>
        <w:sdtEndPr/>
        <w:sdtContent>
          <w:r w:rsidR="00CE299F">
            <w:rPr>
              <w:noProof/>
              <w:lang w:eastAsia="en-NZ"/>
            </w:rPr>
            <w:drawing>
              <wp:inline distT="0" distB="0" distL="0" distR="0" wp14:anchorId="590F6D5A" wp14:editId="3D656CDE">
                <wp:extent cx="1904790" cy="1518285"/>
                <wp:effectExtent l="0" t="0" r="635" b="5715"/>
                <wp:docPr id="7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802" cy="152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14:paraId="0054F1C2" w14:textId="767D4B97" w:rsidR="00937ACF" w:rsidRDefault="008A09DC" w:rsidP="00EE5FC0">
      <w:pPr>
        <w:pStyle w:val="Heading2"/>
        <w:tabs>
          <w:tab w:val="left" w:pos="0"/>
          <w:tab w:val="left" w:pos="142"/>
          <w:tab w:val="left" w:pos="284"/>
          <w:tab w:val="left" w:pos="709"/>
          <w:tab w:val="left" w:pos="4320"/>
          <w:tab w:val="left" w:pos="4395"/>
          <w:tab w:val="left" w:pos="5040"/>
          <w:tab w:val="left" w:pos="5103"/>
        </w:tabs>
        <w:sectPr w:rsidR="00937ACF" w:rsidSect="0052026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sdt>
        <w:sdtPr>
          <w:rPr>
            <w:rStyle w:val="Heading2Char"/>
          </w:rPr>
          <w:alias w:val="Picture Description"/>
          <w:tag w:val="Picture Description"/>
          <w:id w:val="-1147821789"/>
          <w:placeholder>
            <w:docPart w:val="03B1D2933B814EDCA8D8739B8DA42145"/>
          </w:placeholder>
        </w:sdtPr>
        <w:sdtEndPr>
          <w:rPr>
            <w:rStyle w:val="DefaultParagraphFont"/>
          </w:rPr>
        </w:sdtEndPr>
        <w:sdtContent>
          <w:r w:rsidR="00D421F9">
            <w:rPr>
              <w:rStyle w:val="Heading2Char"/>
            </w:rPr>
            <w:t>Home page: Casual Jobs Database V.1</w:t>
          </w:r>
          <w:r w:rsidR="00DC1463">
            <w:rPr>
              <w:rStyle w:val="Heading2Char"/>
            </w:rPr>
            <w:t xml:space="preserve">         </w:t>
          </w:r>
        </w:sdtContent>
      </w:sdt>
      <w:r w:rsidR="009E3844">
        <w:tab/>
      </w:r>
      <w:r w:rsidR="009E3844">
        <w:tab/>
      </w:r>
      <w:sdt>
        <w:sdtPr>
          <w:rPr>
            <w:rStyle w:val="Heading2Char"/>
          </w:rPr>
          <w:alias w:val="Picture Description"/>
          <w:tag w:val="Picture Description"/>
          <w:id w:val="-1273395013"/>
          <w:placeholder>
            <w:docPart w:val="03B1D2933B814EDCA8D8739B8DA42145"/>
          </w:placeholder>
        </w:sdtPr>
        <w:sdtEndPr>
          <w:rPr>
            <w:rStyle w:val="DefaultParagraphFont"/>
          </w:rPr>
        </w:sdtEndPr>
        <w:sdtContent>
          <w:r w:rsidR="004C30EB">
            <w:rPr>
              <w:rStyle w:val="Heading2Char"/>
            </w:rPr>
            <w:t>Employer Dashboard</w:t>
          </w:r>
        </w:sdtContent>
      </w:sdt>
      <w:r w:rsidR="007E26F0">
        <w:rPr>
          <w:rStyle w:val="Heading2Char"/>
        </w:rPr>
        <w:tab/>
      </w:r>
      <w:sdt>
        <w:sdtPr>
          <w:rPr>
            <w:rStyle w:val="Heading2Char"/>
          </w:rPr>
          <w:alias w:val="Picture Description"/>
          <w:tag w:val="Picture Description"/>
          <w:id w:val="-302621088"/>
          <w:placeholder>
            <w:docPart w:val="03B1D2933B814EDCA8D8739B8DA42145"/>
          </w:placeholder>
        </w:sdtPr>
        <w:sdtEndPr>
          <w:rPr>
            <w:rStyle w:val="Heading2Char"/>
          </w:rPr>
        </w:sdtEndPr>
        <w:sdtContent>
          <w:r w:rsidR="00E87A02">
            <w:rPr>
              <w:rStyle w:val="Heading2Char"/>
            </w:rPr>
            <w:t xml:space="preserve">                  </w:t>
          </w:r>
          <w:r w:rsidR="004C30EB">
            <w:rPr>
              <w:rStyle w:val="Heading2Char"/>
            </w:rPr>
            <w:t>Seeker Dashboard</w:t>
          </w:r>
        </w:sdtContent>
      </w:sdt>
    </w:p>
    <w:p w14:paraId="55CB610A" w14:textId="77777777" w:rsidR="00937ACF" w:rsidRPr="00937ACF" w:rsidRDefault="00D10992" w:rsidP="008F0097">
      <w:pPr>
        <w:pBdr>
          <w:right w:val="single" w:sz="4" w:space="16" w:color="auto"/>
        </w:pBdr>
        <w:spacing w:before="360"/>
        <w:rPr>
          <w:rFonts w:cs="Arial"/>
          <w:b/>
          <w:sz w:val="28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7481E84" wp14:editId="54C79461">
                <wp:simplePos x="0" y="0"/>
                <wp:positionH relativeFrom="margin">
                  <wp:posOffset>60325</wp:posOffset>
                </wp:positionH>
                <wp:positionV relativeFrom="paragraph">
                  <wp:posOffset>8255</wp:posOffset>
                </wp:positionV>
                <wp:extent cx="65436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3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line w14:anchorId="2D09DB97" id="Straight Connector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.75pt,.65pt" to="520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937ACF" w:rsidRPr="00937ACF">
        <w:rPr>
          <w:rFonts w:cs="Arial"/>
          <w:b/>
          <w:sz w:val="28"/>
        </w:rPr>
        <w:t>INTRODUCTION</w:t>
      </w:r>
    </w:p>
    <w:sdt>
      <w:sdtPr>
        <w:alias w:val="The What &amp; Why"/>
        <w:tag w:val="The What &amp; Why"/>
        <w:id w:val="528915512"/>
        <w:placeholder>
          <w:docPart w:val="03B1D2933B814EDCA8D8739B8DA42145"/>
        </w:placeholder>
      </w:sdtPr>
      <w:sdtEndPr/>
      <w:sdtContent>
        <w:p w14:paraId="0715866F" w14:textId="7DE4153B" w:rsidR="00FA3087" w:rsidRDefault="00FA3087" w:rsidP="008F0097">
          <w:pPr>
            <w:pBdr>
              <w:right w:val="single" w:sz="4" w:space="16" w:color="auto"/>
            </w:pBdr>
            <w:spacing w:line="276" w:lineRule="auto"/>
            <w:ind w:firstLine="720"/>
            <w:jc w:val="both"/>
          </w:pPr>
          <w:r>
            <w:t xml:space="preserve">This is Casual Jobs Database V.1 web application project. The audience for this </w:t>
          </w:r>
          <w:r w:rsidR="007209DB">
            <w:t>project</w:t>
          </w:r>
          <w:r>
            <w:t xml:space="preserve"> is WelTec academic staff member</w:t>
          </w:r>
          <w:r w:rsidR="006D0A46">
            <w:t xml:space="preserve"> </w:t>
          </w:r>
          <w:sdt>
            <w:sdtPr>
              <w:alias w:val="Who it is for "/>
              <w:tag w:val="Who it is for "/>
              <w:id w:val="-1385329225"/>
              <w:placeholder>
                <w:docPart w:val="B8DBC6B9C8CA4B3D8F0781EEE6BA1873"/>
              </w:placeholder>
            </w:sdtPr>
            <w:sdtEndPr/>
            <w:sdtContent>
              <w:r w:rsidR="006D0A46">
                <w:t>Clement Sudhakar Swarnappa</w:t>
              </w:r>
            </w:sdtContent>
          </w:sdt>
          <w:r>
            <w:t xml:space="preserve"> and the SKR </w:t>
          </w:r>
          <w:r w:rsidR="00743CD2">
            <w:t>team. Most</w:t>
          </w:r>
          <w:r>
            <w:t xml:space="preserve"> of the international students are facing difficulties in finding casual employment. This project aims at developing a unique job matching algorithm for employers and job seekers to reduce their time on matching profiles. </w:t>
          </w:r>
        </w:p>
        <w:p w14:paraId="0F2C1055" w14:textId="7736FB32" w:rsidR="00937ACF" w:rsidRPr="00937ACF" w:rsidRDefault="00FA3087" w:rsidP="008F0097">
          <w:pPr>
            <w:pBdr>
              <w:right w:val="single" w:sz="4" w:space="16" w:color="auto"/>
            </w:pBdr>
            <w:spacing w:line="276" w:lineRule="auto"/>
            <w:ind w:firstLine="720"/>
            <w:jc w:val="both"/>
          </w:pPr>
          <w:r>
            <w:t xml:space="preserve">This system helps employers to sort candidate profiles in matching percentage weight. The </w:t>
          </w:r>
          <w:r w:rsidR="003B3321">
            <w:t>developed</w:t>
          </w:r>
          <w:r>
            <w:t xml:space="preserve"> system uses a requirement specific </w:t>
          </w:r>
          <w:r w:rsidR="003B3321">
            <w:t xml:space="preserve">keyboard free wizard </w:t>
          </w:r>
          <w:r w:rsidR="002F61D0">
            <w:t xml:space="preserve">to automate the </w:t>
          </w:r>
          <w:r w:rsidR="00D447E8">
            <w:t xml:space="preserve">job </w:t>
          </w:r>
          <w:r w:rsidR="002F61D0">
            <w:t>matching.</w:t>
          </w:r>
          <w:r w:rsidR="00C13033">
            <w:t xml:space="preserve"> Once the employer </w:t>
          </w:r>
          <w:r w:rsidR="00CE3480">
            <w:t xml:space="preserve">shortlist a candidate, the respected job seeker can download the pdf format of job </w:t>
          </w:r>
          <w:r w:rsidR="00751C1A">
            <w:t>advertisement to know more about the job</w:t>
          </w:r>
          <w:r w:rsidR="00B76091">
            <w:t>,</w:t>
          </w:r>
          <w:r w:rsidR="00751C1A">
            <w:t xml:space="preserve"> as well as </w:t>
          </w:r>
          <w:r w:rsidR="00B63153">
            <w:t xml:space="preserve">employer can see </w:t>
          </w:r>
          <w:r w:rsidR="00485A38">
            <w:t xml:space="preserve">seeker’s CV before shortlist </w:t>
          </w:r>
          <w:r w:rsidR="00D64F2E">
            <w:t>a particular candidate.</w:t>
          </w:r>
          <w:r w:rsidR="00CE3480">
            <w:t xml:space="preserve"> </w:t>
          </w:r>
        </w:p>
      </w:sdtContent>
    </w:sdt>
    <w:p w14:paraId="2E801BAC" w14:textId="77777777" w:rsidR="00305A1C" w:rsidRDefault="00305A1C" w:rsidP="008F0097">
      <w:pPr>
        <w:pBdr>
          <w:right w:val="single" w:sz="4" w:space="16" w:color="auto"/>
        </w:pBdr>
        <w:spacing w:line="240" w:lineRule="auto"/>
        <w:rPr>
          <w:rFonts w:cs="Arial"/>
          <w:b/>
          <w:sz w:val="28"/>
        </w:rPr>
      </w:pPr>
    </w:p>
    <w:p w14:paraId="287B5244" w14:textId="1672003F" w:rsidR="00937ACF" w:rsidRPr="00937ACF" w:rsidRDefault="00937ACF" w:rsidP="008F0097">
      <w:pPr>
        <w:pBdr>
          <w:right w:val="single" w:sz="4" w:space="16" w:color="auto"/>
        </w:pBdr>
        <w:spacing w:line="240" w:lineRule="auto"/>
        <w:rPr>
          <w:rFonts w:cs="Arial"/>
          <w:b/>
          <w:sz w:val="28"/>
        </w:rPr>
      </w:pPr>
      <w:r w:rsidRPr="00937ACF">
        <w:rPr>
          <w:rFonts w:cs="Arial"/>
          <w:b/>
          <w:sz w:val="28"/>
        </w:rPr>
        <w:t>DEVELOPMENT</w:t>
      </w:r>
    </w:p>
    <w:sdt>
      <w:sdtPr>
        <w:alias w:val="How"/>
        <w:tag w:val="How"/>
        <w:id w:val="1748223549"/>
        <w:placeholder>
          <w:docPart w:val="03B1D2933B814EDCA8D8739B8DA42145"/>
        </w:placeholder>
      </w:sdtPr>
      <w:sdtEndPr/>
      <w:sdtContent>
        <w:p w14:paraId="1E0FB5D3" w14:textId="09548A61" w:rsidR="009A55A4" w:rsidRDefault="004671F6" w:rsidP="008F0097">
          <w:pPr>
            <w:pStyle w:val="ListParagraph"/>
            <w:numPr>
              <w:ilvl w:val="0"/>
              <w:numId w:val="1"/>
            </w:numPr>
            <w:pBdr>
              <w:right w:val="single" w:sz="4" w:space="16" w:color="auto"/>
            </w:pBdr>
            <w:spacing w:before="240" w:after="0" w:line="276" w:lineRule="auto"/>
            <w:ind w:left="357" w:hanging="357"/>
            <w:contextualSpacing w:val="0"/>
            <w:jc w:val="both"/>
          </w:pPr>
          <w:r>
            <w:t xml:space="preserve">The methodology we used </w:t>
          </w:r>
          <w:r w:rsidR="00681A11">
            <w:t xml:space="preserve">in this project </w:t>
          </w:r>
          <w:r w:rsidR="00303640">
            <w:t>was Rapid</w:t>
          </w:r>
          <w:r w:rsidR="00AF35FF">
            <w:t xml:space="preserve"> Application Development</w:t>
          </w:r>
          <w:r w:rsidR="00A459F2">
            <w:t>.</w:t>
          </w:r>
          <w:r w:rsidR="00B76091">
            <w:t xml:space="preserve"> </w:t>
          </w:r>
          <w:r w:rsidR="00736D09">
            <w:t xml:space="preserve">We got </w:t>
          </w:r>
          <w:r w:rsidR="0037741A">
            <w:t xml:space="preserve">clients’ </w:t>
          </w:r>
          <w:r w:rsidR="00F115D8">
            <w:t xml:space="preserve">written approval for </w:t>
          </w:r>
          <w:r w:rsidR="005C7907">
            <w:t xml:space="preserve">each </w:t>
          </w:r>
          <w:r w:rsidR="00F115D8">
            <w:t xml:space="preserve">major </w:t>
          </w:r>
          <w:r w:rsidR="008A09DC">
            <w:t>milestone</w:t>
          </w:r>
          <w:bookmarkStart w:id="0" w:name="_GoBack"/>
          <w:bookmarkEnd w:id="0"/>
          <w:r w:rsidR="00F115D8">
            <w:t xml:space="preserve"> </w:t>
          </w:r>
          <w:r w:rsidR="0037741A">
            <w:t xml:space="preserve">and </w:t>
          </w:r>
          <w:r w:rsidR="00BD3A97">
            <w:t>continue wi</w:t>
          </w:r>
          <w:r w:rsidR="005C7907">
            <w:t>t</w:t>
          </w:r>
          <w:r w:rsidR="00BD3A97">
            <w:t xml:space="preserve">h 100% clients’ </w:t>
          </w:r>
          <w:r w:rsidR="005C7907">
            <w:t>satisfaction.</w:t>
          </w:r>
        </w:p>
        <w:p w14:paraId="5BB61F49" w14:textId="35752844" w:rsidR="00682132" w:rsidRDefault="00682132" w:rsidP="008F0097">
          <w:pPr>
            <w:pStyle w:val="ListParagraph"/>
            <w:numPr>
              <w:ilvl w:val="0"/>
              <w:numId w:val="1"/>
            </w:numPr>
            <w:pBdr>
              <w:right w:val="single" w:sz="4" w:space="16" w:color="auto"/>
            </w:pBdr>
            <w:spacing w:before="240" w:after="0" w:line="276" w:lineRule="auto"/>
            <w:ind w:left="357" w:hanging="357"/>
            <w:contextualSpacing w:val="0"/>
            <w:jc w:val="both"/>
          </w:pPr>
          <w:r>
            <w:t xml:space="preserve">We started with </w:t>
          </w:r>
          <w:r w:rsidR="00DF628F">
            <w:t>research to gather information about the job search applications</w:t>
          </w:r>
          <w:r w:rsidR="00DE0AEF">
            <w:t>.</w:t>
          </w:r>
        </w:p>
        <w:p w14:paraId="483CCB1D" w14:textId="06E31207" w:rsidR="0027728F" w:rsidRDefault="00DF628F" w:rsidP="008F0097">
          <w:pPr>
            <w:pStyle w:val="ListParagraph"/>
            <w:numPr>
              <w:ilvl w:val="0"/>
              <w:numId w:val="1"/>
            </w:numPr>
            <w:pBdr>
              <w:right w:val="single" w:sz="4" w:space="16" w:color="auto"/>
            </w:pBdr>
            <w:spacing w:before="240" w:after="0" w:line="276" w:lineRule="auto"/>
            <w:ind w:left="357" w:hanging="357"/>
            <w:contextualSpacing w:val="0"/>
            <w:jc w:val="both"/>
          </w:pPr>
          <w:r>
            <w:t xml:space="preserve">Created a questionnaire and wireframe to start with </w:t>
          </w:r>
          <w:r w:rsidR="002250CC">
            <w:t xml:space="preserve">front-end </w:t>
          </w:r>
          <w:r>
            <w:t>development</w:t>
          </w:r>
          <w:r w:rsidR="003E14BF">
            <w:t>. Parallelly</w:t>
          </w:r>
          <w:r w:rsidR="002E5F06">
            <w:t xml:space="preserve"> </w:t>
          </w:r>
          <w:r w:rsidR="003A08B5">
            <w:t>prepared</w:t>
          </w:r>
          <w:r w:rsidR="002E5F06">
            <w:t xml:space="preserve"> use case, class, activity and ER diagram to develop the database design.</w:t>
          </w:r>
        </w:p>
        <w:p w14:paraId="195E26B5" w14:textId="1956150B" w:rsidR="0027728F" w:rsidRDefault="0051787D" w:rsidP="008F0097">
          <w:pPr>
            <w:pStyle w:val="ListParagraph"/>
            <w:numPr>
              <w:ilvl w:val="0"/>
              <w:numId w:val="1"/>
            </w:numPr>
            <w:pBdr>
              <w:right w:val="single" w:sz="4" w:space="16" w:color="auto"/>
            </w:pBdr>
            <w:spacing w:before="240" w:after="0" w:line="276" w:lineRule="auto"/>
            <w:ind w:left="357" w:hanging="357"/>
            <w:contextualSpacing w:val="0"/>
            <w:jc w:val="both"/>
          </w:pPr>
          <w:r>
            <w:t>Developed the job matching algorithm which calculates the weight</w:t>
          </w:r>
          <w:r w:rsidR="00305A1C">
            <w:t>age between Employer and Job seeker</w:t>
          </w:r>
        </w:p>
        <w:p w14:paraId="7B7D1DC3" w14:textId="77777777" w:rsidR="00F10725" w:rsidRDefault="00C409A9" w:rsidP="002064DA">
          <w:pPr>
            <w:pStyle w:val="ListParagraph"/>
            <w:numPr>
              <w:ilvl w:val="0"/>
              <w:numId w:val="1"/>
            </w:numPr>
            <w:pBdr>
              <w:right w:val="single" w:sz="4" w:space="16" w:color="auto"/>
            </w:pBdr>
            <w:spacing w:before="240" w:after="0" w:line="276" w:lineRule="auto"/>
            <w:contextualSpacing w:val="0"/>
            <w:jc w:val="both"/>
          </w:pPr>
          <w:r>
            <w:t xml:space="preserve">Testing has been done in each cycle to make sure the software development is on the right </w:t>
          </w:r>
          <w:r w:rsidR="00253567">
            <w:t>track</w:t>
          </w:r>
          <w:r w:rsidR="00F10725">
            <w:t>.</w:t>
          </w:r>
        </w:p>
        <w:p w14:paraId="770D705C" w14:textId="0C5396C2" w:rsidR="00937ACF" w:rsidRDefault="00F10725" w:rsidP="002064DA">
          <w:pPr>
            <w:pStyle w:val="ListParagraph"/>
            <w:numPr>
              <w:ilvl w:val="0"/>
              <w:numId w:val="1"/>
            </w:numPr>
            <w:pBdr>
              <w:right w:val="single" w:sz="4" w:space="16" w:color="auto"/>
            </w:pBdr>
            <w:spacing w:before="240" w:after="0" w:line="276" w:lineRule="auto"/>
            <w:contextualSpacing w:val="0"/>
            <w:jc w:val="both"/>
          </w:pPr>
          <w:r>
            <w:t xml:space="preserve">We have successfully finalized the project </w:t>
          </w:r>
          <w:r w:rsidR="00C4294B">
            <w:t xml:space="preserve">15 days earlier to the expected </w:t>
          </w:r>
          <w:r w:rsidR="00260161">
            <w:t>date</w:t>
          </w:r>
          <w:r w:rsidR="008A60F0">
            <w:t xml:space="preserve"> and handed over to the client with all the </w:t>
          </w:r>
          <w:r w:rsidR="00754683">
            <w:t>required documents including testing, admin manual and user manual.</w:t>
          </w:r>
        </w:p>
      </w:sdtContent>
    </w:sdt>
    <w:p w14:paraId="599C5E59" w14:textId="77777777" w:rsidR="009A55A4" w:rsidRDefault="009A55A4" w:rsidP="008F0097">
      <w:pPr>
        <w:pBdr>
          <w:right w:val="single" w:sz="4" w:space="16" w:color="auto"/>
        </w:pBdr>
        <w:spacing w:line="240" w:lineRule="auto"/>
        <w:rPr>
          <w:rFonts w:cs="Arial"/>
          <w:b/>
          <w:sz w:val="28"/>
        </w:rPr>
      </w:pPr>
    </w:p>
    <w:p w14:paraId="49BF7B2B" w14:textId="77777777" w:rsidR="00937ACF" w:rsidRDefault="00937ACF" w:rsidP="008F0097">
      <w:pPr>
        <w:pBdr>
          <w:right w:val="single" w:sz="4" w:space="16" w:color="auto"/>
        </w:pBdr>
        <w:spacing w:line="240" w:lineRule="auto"/>
        <w:rPr>
          <w:rFonts w:cs="Arial"/>
          <w:b/>
          <w:sz w:val="28"/>
        </w:rPr>
      </w:pPr>
      <w:r w:rsidRPr="00937ACF">
        <w:rPr>
          <w:rFonts w:cs="Arial"/>
          <w:b/>
          <w:sz w:val="28"/>
        </w:rPr>
        <w:t>CONCLUSION</w:t>
      </w:r>
    </w:p>
    <w:p w14:paraId="6CCD85FE" w14:textId="779B5D38" w:rsidR="00903FBE" w:rsidRDefault="00CA335B" w:rsidP="008F0097">
      <w:pPr>
        <w:pBdr>
          <w:right w:val="single" w:sz="4" w:space="16" w:color="auto"/>
        </w:pBd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As a </w:t>
      </w:r>
      <w:r w:rsidR="00B277DD">
        <w:rPr>
          <w:rFonts w:cs="Arial"/>
        </w:rPr>
        <w:t>team we did our work as best as possible to complete this project</w:t>
      </w:r>
      <w:r w:rsidR="00EB1624">
        <w:rPr>
          <w:rFonts w:cs="Arial"/>
        </w:rPr>
        <w:t xml:space="preserve"> by the expected deadline also with</w:t>
      </w:r>
      <w:r w:rsidR="00A62E7C">
        <w:rPr>
          <w:rFonts w:cs="Arial"/>
        </w:rPr>
        <w:t xml:space="preserve"> the</w:t>
      </w:r>
      <w:r w:rsidR="00EB1624">
        <w:rPr>
          <w:rFonts w:cs="Arial"/>
        </w:rPr>
        <w:t xml:space="preserve"> expected quality. As expected, we were able complete the project</w:t>
      </w:r>
      <w:r w:rsidR="002E1E4B">
        <w:rPr>
          <w:rFonts w:cs="Arial"/>
        </w:rPr>
        <w:t xml:space="preserve"> before the deadline </w:t>
      </w:r>
      <w:r w:rsidR="006006FF">
        <w:rPr>
          <w:rFonts w:cs="Arial"/>
        </w:rPr>
        <w:t>by conserving</w:t>
      </w:r>
      <w:r w:rsidR="000C3FA4">
        <w:rPr>
          <w:rFonts w:cs="Arial"/>
        </w:rPr>
        <w:t xml:space="preserve"> the highest quality</w:t>
      </w:r>
      <w:r w:rsidR="00FE7F4F">
        <w:rPr>
          <w:rFonts w:cs="Arial"/>
        </w:rPr>
        <w:t>,</w:t>
      </w:r>
      <w:r w:rsidR="00FF695E">
        <w:rPr>
          <w:rFonts w:cs="Arial"/>
        </w:rPr>
        <w:t xml:space="preserve"> </w:t>
      </w:r>
      <w:r w:rsidR="006006FF">
        <w:rPr>
          <w:rFonts w:cs="Arial"/>
        </w:rPr>
        <w:t>sustainability,</w:t>
      </w:r>
      <w:r w:rsidR="00FF695E">
        <w:rPr>
          <w:rFonts w:cs="Arial"/>
        </w:rPr>
        <w:t xml:space="preserve"> and the reliability.</w:t>
      </w:r>
      <w:r w:rsidR="00FE7F4F">
        <w:rPr>
          <w:rFonts w:cs="Arial"/>
        </w:rPr>
        <w:t xml:space="preserve"> </w:t>
      </w:r>
      <w:r w:rsidR="00AD0274">
        <w:rPr>
          <w:rFonts w:cs="Arial"/>
        </w:rPr>
        <w:t xml:space="preserve">The client was </w:t>
      </w:r>
      <w:r w:rsidR="00903FBE">
        <w:rPr>
          <w:rFonts w:cs="Arial"/>
        </w:rPr>
        <w:t xml:space="preserve">100% </w:t>
      </w:r>
      <w:r w:rsidR="00AD0274">
        <w:rPr>
          <w:rFonts w:cs="Arial"/>
        </w:rPr>
        <w:t>satisfied with all the expected deliverables</w:t>
      </w:r>
      <w:r w:rsidR="00C92F4C">
        <w:rPr>
          <w:rFonts w:cs="Arial"/>
        </w:rPr>
        <w:t>.</w:t>
      </w:r>
    </w:p>
    <w:p w14:paraId="2CC5F808" w14:textId="68BB5B04" w:rsidR="00D72171" w:rsidRDefault="00E7584C" w:rsidP="008D3E97">
      <w:pPr>
        <w:pBdr>
          <w:right w:val="single" w:sz="4" w:space="16" w:color="auto"/>
        </w:pBdr>
        <w:spacing w:line="276" w:lineRule="auto"/>
        <w:jc w:val="both"/>
        <w:rPr>
          <w:rFonts w:cs="Arial"/>
        </w:rPr>
      </w:pPr>
      <w:r>
        <w:rPr>
          <w:rFonts w:cs="Arial"/>
        </w:rPr>
        <w:t>We</w:t>
      </w:r>
      <w:r w:rsidR="009C0D17">
        <w:rPr>
          <w:rFonts w:cs="Arial"/>
        </w:rPr>
        <w:t xml:space="preserve">, SKR team, </w:t>
      </w:r>
      <w:r w:rsidR="008659C9">
        <w:rPr>
          <w:rFonts w:cs="Arial"/>
        </w:rPr>
        <w:t xml:space="preserve">successfully finalized this project with our </w:t>
      </w:r>
      <w:r w:rsidR="00F862ED">
        <w:rPr>
          <w:rFonts w:cs="Arial"/>
        </w:rPr>
        <w:t>teams’ unconditional collaboration and dedication</w:t>
      </w:r>
      <w:r w:rsidR="00E51455">
        <w:rPr>
          <w:rFonts w:cs="Arial"/>
        </w:rPr>
        <w:t xml:space="preserve">. We appreciate our </w:t>
      </w:r>
      <w:r w:rsidR="009C4439">
        <w:rPr>
          <w:rFonts w:cs="Arial"/>
        </w:rPr>
        <w:t>advisor as well as the client for their kind and remarkable support on</w:t>
      </w:r>
      <w:r w:rsidR="00856C25">
        <w:rPr>
          <w:rFonts w:cs="Arial"/>
        </w:rPr>
        <w:t xml:space="preserve"> </w:t>
      </w:r>
      <w:r w:rsidR="009C4439">
        <w:rPr>
          <w:rFonts w:cs="Arial"/>
        </w:rPr>
        <w:t xml:space="preserve">solving issues </w:t>
      </w:r>
      <w:r w:rsidR="008D3E97">
        <w:rPr>
          <w:rFonts w:cs="Arial"/>
        </w:rPr>
        <w:t>during the project.</w:t>
      </w:r>
    </w:p>
    <w:p w14:paraId="5E97A1BA" w14:textId="77777777" w:rsidR="00D72171" w:rsidRDefault="00D72171" w:rsidP="00D72171">
      <w:r>
        <w:rPr>
          <w:rFonts w:cs="Arial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FAD15A3" wp14:editId="2E241BC1">
                <wp:simplePos x="0" y="0"/>
                <wp:positionH relativeFrom="column">
                  <wp:posOffset>2161540</wp:posOffset>
                </wp:positionH>
                <wp:positionV relativeFrom="paragraph">
                  <wp:posOffset>290508</wp:posOffset>
                </wp:positionV>
                <wp:extent cx="1807210" cy="180721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210" cy="1807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38BE82" w14:textId="77777777" w:rsidR="00D72171" w:rsidRPr="000A4314" w:rsidRDefault="00D72171" w:rsidP="00D72171">
                            <w:pPr>
                              <w:rPr>
                                <w:noProof/>
                                <w:color w:val="5B9BD5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14">
                              <w:rPr>
                                <w:noProof/>
                                <w:color w:val="5B9BD5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Kalaivani Ilango</w:t>
                            </w:r>
                          </w:p>
                          <w:p w14:paraId="0AF16436" w14:textId="77777777" w:rsidR="00D72171" w:rsidRPr="00FE3684" w:rsidRDefault="00D72171" w:rsidP="00D72171">
                            <w:pPr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3684"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+64 223469649</w:t>
                            </w:r>
                          </w:p>
                          <w:p w14:paraId="699E1D11" w14:textId="77777777" w:rsidR="00D72171" w:rsidRPr="00531D35" w:rsidRDefault="00D72171" w:rsidP="00D72171">
                            <w:pPr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1D35"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Graduate Dipl</w:t>
                            </w:r>
                            <w:r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oma in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FAD15A3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70.2pt;margin-top:22.85pt;width:142.3pt;height:142.3pt;z-index:25165824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" filled="f" stroked="f">
                <v:textbox style="mso-fit-shape-to-text:t">
                  <w:txbxContent>
                    <w:p w14:paraId="3B38BE82" w14:textId="77777777" w:rsidR="00D72171" w:rsidRPr="000A4314" w:rsidRDefault="00D72171" w:rsidP="00D72171">
                      <w:pPr>
                        <w:rPr>
                          <w:noProof/>
                          <w:color w:val="5B9BD5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4314">
                        <w:rPr>
                          <w:noProof/>
                          <w:color w:val="5B9BD5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Kalaivani Ilango</w:t>
                      </w:r>
                    </w:p>
                    <w:p w14:paraId="0AF16436" w14:textId="77777777" w:rsidR="00D72171" w:rsidRPr="00FE3684" w:rsidRDefault="00D72171" w:rsidP="00D72171">
                      <w:pPr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3684"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+64 223469649</w:t>
                      </w:r>
                    </w:p>
                    <w:p w14:paraId="699E1D11" w14:textId="77777777" w:rsidR="00D72171" w:rsidRPr="00531D35" w:rsidRDefault="00D72171" w:rsidP="00D72171">
                      <w:pPr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1D35"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Graduate Dipl</w:t>
                      </w:r>
                      <w:r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oma in 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3A499999" wp14:editId="34965E4C">
                <wp:simplePos x="0" y="0"/>
                <wp:positionH relativeFrom="margin">
                  <wp:posOffset>0</wp:posOffset>
                </wp:positionH>
                <wp:positionV relativeFrom="paragraph">
                  <wp:posOffset>2480310</wp:posOffset>
                </wp:positionV>
                <wp:extent cx="5805170" cy="1404620"/>
                <wp:effectExtent l="0" t="0" r="5080" b="444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5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E10E1" w14:textId="77777777" w:rsidR="00D72171" w:rsidRPr="00F35675" w:rsidRDefault="00D72171" w:rsidP="00D72171">
                            <w:pPr>
                              <w:spacing w:line="360" w:lineRule="auto"/>
                              <w:jc w:val="both"/>
                              <w:rPr>
                                <w:sz w:val="36"/>
                                <w:szCs w:val="36"/>
                              </w:rPr>
                            </w:pPr>
                            <w:r w:rsidRPr="00F35675">
                              <w:rPr>
                                <w:sz w:val="36"/>
                                <w:szCs w:val="36"/>
                              </w:rPr>
                              <w:t>I am pursuing Graduate Diploma at WelTec. I did my project on the topic “Casual Jobs Database V.1 “, a unique automated job matching algorithm. I am a Front-end developer. I firmly believe after my studies; I will get a job as a Front-end developer in IT industry. I have a great passion towards programming. In future, I am planning to do Masters in IT and develop my knowledge to the greater extent.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A499999" id="Text Box 2" o:spid="_x0000_s1027" type="#_x0000_t202" style="position:absolute;margin-left:0;margin-top:195.3pt;width:457.1pt;height:110.6pt;z-index:25165824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" stroked="f">
                <v:textbox style="mso-fit-shape-to-text:t">
                  <w:txbxContent>
                    <w:p w14:paraId="71CE10E1" w14:textId="77777777" w:rsidR="00D72171" w:rsidRPr="00F35675" w:rsidRDefault="00D72171" w:rsidP="00D72171">
                      <w:pPr>
                        <w:spacing w:line="360" w:lineRule="auto"/>
                        <w:jc w:val="both"/>
                        <w:rPr>
                          <w:sz w:val="36"/>
                          <w:szCs w:val="36"/>
                        </w:rPr>
                      </w:pPr>
                      <w:r w:rsidRPr="00F35675">
                        <w:rPr>
                          <w:sz w:val="36"/>
                          <w:szCs w:val="36"/>
                        </w:rPr>
                        <w:t>I am pursuing Graduate Diploma at WelTec. I did my project on the topic “Casual Jobs Database V.1 “, a unique automated job matching algorithm. I am a Front-end developer. I firmly believe after my studies; I will get a job as a Front-end developer in IT industry. I have a great passion towards programming. In future, I am planning to do Masters in IT and develop my knowledge to the greater extent.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AC49AD" wp14:editId="779330EF">
            <wp:extent cx="1807535" cy="1807535"/>
            <wp:effectExtent l="152400" t="152400" r="364490" b="364490"/>
            <wp:docPr id="15" name="Picture 15" descr="A person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lai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3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505" cy="1821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14:paraId="7A2454C1" w14:textId="77777777" w:rsidR="00D72171" w:rsidRDefault="00D72171" w:rsidP="00D721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4C93EC7" wp14:editId="177A3F2C">
                <wp:simplePos x="0" y="0"/>
                <wp:positionH relativeFrom="column">
                  <wp:posOffset>2158365</wp:posOffset>
                </wp:positionH>
                <wp:positionV relativeFrom="paragraph">
                  <wp:posOffset>317822</wp:posOffset>
                </wp:positionV>
                <wp:extent cx="1807210" cy="180721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210" cy="1807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A83AC" w14:textId="77777777" w:rsidR="00D72171" w:rsidRPr="000A4314" w:rsidRDefault="00D72171" w:rsidP="00D72171">
                            <w:pPr>
                              <w:rPr>
                                <w:noProof/>
                                <w:color w:val="5B9BD5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14">
                              <w:rPr>
                                <w:noProof/>
                                <w:color w:val="5B9BD5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Supun Chandra Malimage</w:t>
                            </w:r>
                          </w:p>
                          <w:p w14:paraId="564A21BE" w14:textId="77777777" w:rsidR="00D72171" w:rsidRPr="000A4314" w:rsidRDefault="00D72171" w:rsidP="00D72171">
                            <w:pPr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14"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+64 284228131</w:t>
                            </w:r>
                          </w:p>
                          <w:p w14:paraId="74FD6211" w14:textId="77777777" w:rsidR="00D72171" w:rsidRPr="000A4314" w:rsidRDefault="00D72171" w:rsidP="00D72171">
                            <w:pPr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14"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Graduate Diploma in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4C93EC7" id="Text Box 8" o:spid="_x0000_s1028" type="#_x0000_t202" style="position:absolute;margin-left:169.95pt;margin-top:25.05pt;width:142.3pt;height:142.3pt;z-index:25165824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" filled="f" stroked="f">
                <v:textbox style="mso-fit-shape-to-text:t">
                  <w:txbxContent>
                    <w:p w14:paraId="096A83AC" w14:textId="77777777" w:rsidR="00D72171" w:rsidRPr="000A4314" w:rsidRDefault="00D72171" w:rsidP="00D72171">
                      <w:pPr>
                        <w:rPr>
                          <w:noProof/>
                          <w:color w:val="5B9BD5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4314">
                        <w:rPr>
                          <w:noProof/>
                          <w:color w:val="5B9BD5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Supun Chandra Malimage</w:t>
                      </w:r>
                    </w:p>
                    <w:p w14:paraId="564A21BE" w14:textId="77777777" w:rsidR="00D72171" w:rsidRPr="000A4314" w:rsidRDefault="00D72171" w:rsidP="00D72171">
                      <w:pPr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4314"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+64 284228131</w:t>
                      </w:r>
                    </w:p>
                    <w:p w14:paraId="74FD6211" w14:textId="77777777" w:rsidR="00D72171" w:rsidRPr="000A4314" w:rsidRDefault="00D72171" w:rsidP="00D72171">
                      <w:pPr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4314"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Graduate Diploma in 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47D63D85" wp14:editId="0102FC8C">
                <wp:simplePos x="0" y="0"/>
                <wp:positionH relativeFrom="margin">
                  <wp:posOffset>0</wp:posOffset>
                </wp:positionH>
                <wp:positionV relativeFrom="paragraph">
                  <wp:posOffset>2483485</wp:posOffset>
                </wp:positionV>
                <wp:extent cx="5805170" cy="1404620"/>
                <wp:effectExtent l="0" t="0" r="5080" b="63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5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82388" w14:textId="77777777" w:rsidR="00D72171" w:rsidRPr="00F35675" w:rsidRDefault="00D72171" w:rsidP="00D72171">
                            <w:pPr>
                              <w:spacing w:line="360" w:lineRule="auto"/>
                              <w:jc w:val="both"/>
                              <w:rPr>
                                <w:sz w:val="36"/>
                                <w:szCs w:val="36"/>
                              </w:rPr>
                            </w:pPr>
                            <w:r w:rsidRPr="004F41B8">
                              <w:rPr>
                                <w:sz w:val="36"/>
                                <w:szCs w:val="36"/>
                              </w:rPr>
                              <w:t>In July 2020, I have completed major subjects in my studies at WelTec and got highest grade in most of the subjects including System Analysis &amp; Design and Web Application development. I have work experience over 10 years as a Full Stack developer, and great desire on project management and teamwork. Currently I am following Neural Networks and Machine Learning courses. I am happy to share my knowledge with a range of distinguished companies in Wellington once I finish my studies in November 2020.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7D63D85" id="_x0000_s1029" type="#_x0000_t202" style="position:absolute;margin-left:0;margin-top:195.55pt;width:457.1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" stroked="f">
                <v:textbox style="mso-fit-shape-to-text:t">
                  <w:txbxContent>
                    <w:p w14:paraId="37A82388" w14:textId="77777777" w:rsidR="00D72171" w:rsidRPr="00F35675" w:rsidRDefault="00D72171" w:rsidP="00D72171">
                      <w:pPr>
                        <w:spacing w:line="360" w:lineRule="auto"/>
                        <w:jc w:val="both"/>
                        <w:rPr>
                          <w:sz w:val="36"/>
                          <w:szCs w:val="36"/>
                        </w:rPr>
                      </w:pPr>
                      <w:r w:rsidRPr="004F41B8">
                        <w:rPr>
                          <w:sz w:val="36"/>
                          <w:szCs w:val="36"/>
                        </w:rPr>
                        <w:t>In July 2020, I have completed major subjects in my studies at WelTec and got highest grade in most of the subjects including System Analysis &amp; Design and Web Application development. I have work experience over 10 years as a Full Stack developer, and great desire on project management and teamwork. Currently I am following Neural Networks and Machine Learning courses. I am happy to share my knowledge with a range of distinguished companies in Wellington once I finish my studies in November 2020.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9F498B" wp14:editId="7BD54CA9">
            <wp:extent cx="1807200" cy="1807200"/>
            <wp:effectExtent l="152400" t="152400" r="365125" b="365125"/>
            <wp:docPr id="5" name="Picture 5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un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00" cy="180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14:paraId="548CDE4B" w14:textId="75096459" w:rsidR="00D72171" w:rsidRPr="00FE284D" w:rsidRDefault="004A7BD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6C2E79F4" wp14:editId="51BC766E">
                <wp:simplePos x="0" y="0"/>
                <wp:positionH relativeFrom="margin">
                  <wp:posOffset>0</wp:posOffset>
                </wp:positionH>
                <wp:positionV relativeFrom="paragraph">
                  <wp:posOffset>2474595</wp:posOffset>
                </wp:positionV>
                <wp:extent cx="6633210" cy="140462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32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90312" w14:textId="77777777" w:rsidR="00D72171" w:rsidRPr="00586916" w:rsidRDefault="00D72171" w:rsidP="00D72171">
                            <w:pPr>
                              <w:spacing w:line="360" w:lineRule="auto"/>
                              <w:jc w:val="both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I am currently doing my Graduate Diploma in Information Technology (Level 7) in WelTec. I have gained great knowledge and experience by doing the Capstone project. I strongly believe that this experience would help me to get into IT industry. I am interested to work as an IT Project Manager, and I am sure I will get 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C2E79F4" id="_x0000_s1030" type="#_x0000_t202" style="position:absolute;margin-left:0;margin-top:194.85pt;width:522.3pt;height:110.6pt;z-index:25165824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" stroked="f">
                <v:textbox style="mso-fit-shape-to-text:t">
                  <w:txbxContent>
                    <w:p w14:paraId="54190312" w14:textId="77777777" w:rsidR="00D72171" w:rsidRPr="00586916" w:rsidRDefault="00D72171" w:rsidP="00D72171">
                      <w:pPr>
                        <w:spacing w:line="360" w:lineRule="auto"/>
                        <w:jc w:val="both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I am currently doing my Graduate Diploma in Information Technology (Level 7) in WelTec. I have gained great knowledge and experience by doing the Capstone project. I strongly believe that this experience would help me to get into IT industry. I am interested to work as an IT Project Manager, and I am sure I will get it.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2171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0EADBAB" wp14:editId="415FA492">
                <wp:simplePos x="0" y="0"/>
                <wp:positionH relativeFrom="column">
                  <wp:posOffset>2158365</wp:posOffset>
                </wp:positionH>
                <wp:positionV relativeFrom="paragraph">
                  <wp:posOffset>294953</wp:posOffset>
                </wp:positionV>
                <wp:extent cx="1807210" cy="180721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210" cy="1807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67EDE6" w14:textId="77777777" w:rsidR="00D72171" w:rsidRPr="000A4314" w:rsidRDefault="00D72171" w:rsidP="00D72171">
                            <w:pPr>
                              <w:rPr>
                                <w:noProof/>
                                <w:color w:val="5B9BD5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14">
                              <w:rPr>
                                <w:noProof/>
                                <w:color w:val="5B9BD5" w:themeColor="accent1"/>
                                <w:sz w:val="48"/>
                                <w:szCs w:val="4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Ruban Ravi Sebastian</w:t>
                            </w:r>
                          </w:p>
                          <w:p w14:paraId="561E740F" w14:textId="77777777" w:rsidR="00D72171" w:rsidRPr="000A4314" w:rsidRDefault="00D72171" w:rsidP="00D72171">
                            <w:pPr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14"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+64 224977311</w:t>
                            </w:r>
                          </w:p>
                          <w:p w14:paraId="695745AE" w14:textId="77777777" w:rsidR="00D72171" w:rsidRPr="000A4314" w:rsidRDefault="00D72171" w:rsidP="00D72171">
                            <w:pPr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14">
                              <w:rPr>
                                <w:noProof/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Graduate Diploma in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0EADBAB" id="Text Box 9" o:spid="_x0000_s1031" type="#_x0000_t202" style="position:absolute;margin-left:169.95pt;margin-top:23.2pt;width:142.3pt;height:142.3pt;z-index:2516582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" filled="f" stroked="f">
                <v:textbox style="mso-fit-shape-to-text:t">
                  <w:txbxContent>
                    <w:p w14:paraId="4867EDE6" w14:textId="77777777" w:rsidR="00D72171" w:rsidRPr="000A4314" w:rsidRDefault="00D72171" w:rsidP="00D72171">
                      <w:pPr>
                        <w:rPr>
                          <w:noProof/>
                          <w:color w:val="5B9BD5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4314">
                        <w:rPr>
                          <w:noProof/>
                          <w:color w:val="5B9BD5" w:themeColor="accent1"/>
                          <w:sz w:val="48"/>
                          <w:szCs w:val="4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Ruban Ravi Sebastian</w:t>
                      </w:r>
                    </w:p>
                    <w:p w14:paraId="561E740F" w14:textId="77777777" w:rsidR="00D72171" w:rsidRPr="000A4314" w:rsidRDefault="00D72171" w:rsidP="00D72171">
                      <w:pPr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4314"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+64 224977311</w:t>
                      </w:r>
                    </w:p>
                    <w:p w14:paraId="695745AE" w14:textId="77777777" w:rsidR="00D72171" w:rsidRPr="000A4314" w:rsidRDefault="00D72171" w:rsidP="00D72171">
                      <w:pPr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4314">
                        <w:rPr>
                          <w:noProof/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Graduate Diploma in IT</w:t>
                      </w:r>
                    </w:p>
                  </w:txbxContent>
                </v:textbox>
              </v:shape>
            </w:pict>
          </mc:Fallback>
        </mc:AlternateContent>
      </w:r>
      <w:r w:rsidR="00D72171">
        <w:rPr>
          <w:noProof/>
        </w:rPr>
        <w:drawing>
          <wp:inline distT="0" distB="0" distL="0" distR="0" wp14:anchorId="5E5501BB" wp14:editId="7E3053C6">
            <wp:extent cx="1807200" cy="1807200"/>
            <wp:effectExtent l="152400" t="152400" r="365125" b="365125"/>
            <wp:docPr id="16" name="Picture 16" descr="A person in glasses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ban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00" cy="180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72171" w:rsidRPr="00FE284D" w:rsidSect="00B62F01">
      <w:type w:val="continuous"/>
      <w:pgSz w:w="11906" w:h="16838"/>
      <w:pgMar w:top="720" w:right="720" w:bottom="720" w:left="720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1C42D5"/>
    <w:multiLevelType w:val="hybridMultilevel"/>
    <w:tmpl w:val="7F02DF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DAwMDOxtDA2NzQxsTRU0lEKTi0uzszPAykwrAUA+Jw9lSwAAAA="/>
  </w:docVars>
  <w:rsids>
    <w:rsidRoot w:val="003830F0"/>
    <w:rsid w:val="00056F4E"/>
    <w:rsid w:val="00080DFF"/>
    <w:rsid w:val="000C3FA4"/>
    <w:rsid w:val="001062F8"/>
    <w:rsid w:val="0016767B"/>
    <w:rsid w:val="00187F10"/>
    <w:rsid w:val="001B6501"/>
    <w:rsid w:val="001E592B"/>
    <w:rsid w:val="001F29FE"/>
    <w:rsid w:val="002064DA"/>
    <w:rsid w:val="002250CC"/>
    <w:rsid w:val="00253567"/>
    <w:rsid w:val="00260161"/>
    <w:rsid w:val="00261850"/>
    <w:rsid w:val="0027728F"/>
    <w:rsid w:val="002E1E4B"/>
    <w:rsid w:val="002E5F06"/>
    <w:rsid w:val="002F61D0"/>
    <w:rsid w:val="00303640"/>
    <w:rsid w:val="00305A1C"/>
    <w:rsid w:val="00345CE1"/>
    <w:rsid w:val="00361C17"/>
    <w:rsid w:val="0037741A"/>
    <w:rsid w:val="003830F0"/>
    <w:rsid w:val="003A08B5"/>
    <w:rsid w:val="003B3321"/>
    <w:rsid w:val="003E0E4A"/>
    <w:rsid w:val="003E14BF"/>
    <w:rsid w:val="00465185"/>
    <w:rsid w:val="004671F6"/>
    <w:rsid w:val="00485A38"/>
    <w:rsid w:val="004A7BDD"/>
    <w:rsid w:val="004C30EB"/>
    <w:rsid w:val="0051787D"/>
    <w:rsid w:val="00520261"/>
    <w:rsid w:val="005673E9"/>
    <w:rsid w:val="0057548C"/>
    <w:rsid w:val="00583C05"/>
    <w:rsid w:val="005C602C"/>
    <w:rsid w:val="005C7907"/>
    <w:rsid w:val="005E208B"/>
    <w:rsid w:val="006006FF"/>
    <w:rsid w:val="00617115"/>
    <w:rsid w:val="00681A11"/>
    <w:rsid w:val="00682132"/>
    <w:rsid w:val="00695222"/>
    <w:rsid w:val="006B002E"/>
    <w:rsid w:val="006B0DF3"/>
    <w:rsid w:val="006D0A46"/>
    <w:rsid w:val="007209DB"/>
    <w:rsid w:val="00736D09"/>
    <w:rsid w:val="007432F9"/>
    <w:rsid w:val="00743CD2"/>
    <w:rsid w:val="00751C1A"/>
    <w:rsid w:val="00754683"/>
    <w:rsid w:val="00785924"/>
    <w:rsid w:val="0079795A"/>
    <w:rsid w:val="007D6172"/>
    <w:rsid w:val="007E26F0"/>
    <w:rsid w:val="008238C0"/>
    <w:rsid w:val="0085190F"/>
    <w:rsid w:val="00856C25"/>
    <w:rsid w:val="008659C9"/>
    <w:rsid w:val="00866EAE"/>
    <w:rsid w:val="00870A55"/>
    <w:rsid w:val="00873BC2"/>
    <w:rsid w:val="008A09DC"/>
    <w:rsid w:val="008A60F0"/>
    <w:rsid w:val="008B1878"/>
    <w:rsid w:val="008D3E97"/>
    <w:rsid w:val="008E1709"/>
    <w:rsid w:val="008E31E6"/>
    <w:rsid w:val="008E3FA5"/>
    <w:rsid w:val="008F0097"/>
    <w:rsid w:val="00903FBE"/>
    <w:rsid w:val="00912295"/>
    <w:rsid w:val="00937ACF"/>
    <w:rsid w:val="00940E76"/>
    <w:rsid w:val="00997CA6"/>
    <w:rsid w:val="009A55A4"/>
    <w:rsid w:val="009C0D17"/>
    <w:rsid w:val="009C4439"/>
    <w:rsid w:val="009E3844"/>
    <w:rsid w:val="009E7A55"/>
    <w:rsid w:val="00A3293F"/>
    <w:rsid w:val="00A459F2"/>
    <w:rsid w:val="00A5190D"/>
    <w:rsid w:val="00A522C8"/>
    <w:rsid w:val="00A62E7C"/>
    <w:rsid w:val="00A755EB"/>
    <w:rsid w:val="00AA11EB"/>
    <w:rsid w:val="00AA7C4C"/>
    <w:rsid w:val="00AD0274"/>
    <w:rsid w:val="00AD4DBD"/>
    <w:rsid w:val="00AE76FC"/>
    <w:rsid w:val="00AF1287"/>
    <w:rsid w:val="00AF35FF"/>
    <w:rsid w:val="00AF673F"/>
    <w:rsid w:val="00B04BA4"/>
    <w:rsid w:val="00B247FD"/>
    <w:rsid w:val="00B277DD"/>
    <w:rsid w:val="00B45E7B"/>
    <w:rsid w:val="00B46A37"/>
    <w:rsid w:val="00B62F01"/>
    <w:rsid w:val="00B63153"/>
    <w:rsid w:val="00B76091"/>
    <w:rsid w:val="00B82777"/>
    <w:rsid w:val="00BA3208"/>
    <w:rsid w:val="00BD3A97"/>
    <w:rsid w:val="00C13033"/>
    <w:rsid w:val="00C31CB5"/>
    <w:rsid w:val="00C409A9"/>
    <w:rsid w:val="00C4294B"/>
    <w:rsid w:val="00C82D60"/>
    <w:rsid w:val="00C92F4C"/>
    <w:rsid w:val="00CA335B"/>
    <w:rsid w:val="00CA7101"/>
    <w:rsid w:val="00CC1FFA"/>
    <w:rsid w:val="00CD21F2"/>
    <w:rsid w:val="00CE299F"/>
    <w:rsid w:val="00CE3480"/>
    <w:rsid w:val="00CF36CE"/>
    <w:rsid w:val="00D04026"/>
    <w:rsid w:val="00D10992"/>
    <w:rsid w:val="00D27F23"/>
    <w:rsid w:val="00D421F9"/>
    <w:rsid w:val="00D447E8"/>
    <w:rsid w:val="00D51B89"/>
    <w:rsid w:val="00D64F2E"/>
    <w:rsid w:val="00D72171"/>
    <w:rsid w:val="00D905D4"/>
    <w:rsid w:val="00DB43B2"/>
    <w:rsid w:val="00DC1463"/>
    <w:rsid w:val="00DE0AEF"/>
    <w:rsid w:val="00DF628F"/>
    <w:rsid w:val="00E124DB"/>
    <w:rsid w:val="00E23A4D"/>
    <w:rsid w:val="00E459C5"/>
    <w:rsid w:val="00E51455"/>
    <w:rsid w:val="00E7584C"/>
    <w:rsid w:val="00E7627D"/>
    <w:rsid w:val="00E87A02"/>
    <w:rsid w:val="00EB1624"/>
    <w:rsid w:val="00ED7871"/>
    <w:rsid w:val="00EE2F86"/>
    <w:rsid w:val="00EE5FC0"/>
    <w:rsid w:val="00F10725"/>
    <w:rsid w:val="00F115D8"/>
    <w:rsid w:val="00F31337"/>
    <w:rsid w:val="00F44669"/>
    <w:rsid w:val="00F862ED"/>
    <w:rsid w:val="00F97813"/>
    <w:rsid w:val="00FA3087"/>
    <w:rsid w:val="00FE284D"/>
    <w:rsid w:val="00FE5259"/>
    <w:rsid w:val="00FE7F4F"/>
    <w:rsid w:val="00FF695E"/>
    <w:rsid w:val="16A8A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987E4"/>
  <w15:docId w15:val="{6EB00D87-5724-4644-8175-8900D1B50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287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38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3844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20261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B62F01"/>
    <w:pPr>
      <w:spacing w:after="0" w:line="240" w:lineRule="auto"/>
      <w:contextualSpacing/>
    </w:pPr>
    <w:rPr>
      <w:rFonts w:eastAsiaTheme="majorEastAsia" w:cstheme="majorBidi"/>
      <w:b/>
      <w:color w:val="2E74B5" w:themeColor="accent1" w:themeShade="BF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2F01"/>
    <w:rPr>
      <w:rFonts w:ascii="Arial" w:eastAsiaTheme="majorEastAsia" w:hAnsi="Arial" w:cstheme="majorBidi"/>
      <w:b/>
      <w:color w:val="2E74B5" w:themeColor="accent1" w:themeShade="BF"/>
      <w:spacing w:val="-10"/>
      <w:kern w:val="28"/>
      <w:sz w:val="40"/>
      <w:szCs w:val="56"/>
    </w:rPr>
  </w:style>
  <w:style w:type="character" w:styleId="Emphasis">
    <w:name w:val="Emphasis"/>
    <w:basedOn w:val="DefaultParagraphFont"/>
    <w:uiPriority w:val="20"/>
    <w:qFormat/>
    <w:rsid w:val="009E3844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9E3844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9E3844"/>
    <w:rPr>
      <w:rFonts w:ascii="Arial" w:eastAsiaTheme="majorEastAsia" w:hAnsi="Arial" w:cstheme="majorBidi"/>
      <w:color w:val="2E74B5" w:themeColor="accent1" w:themeShade="BF"/>
      <w:sz w:val="1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E38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30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0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592B"/>
    <w:pPr>
      <w:ind w:left="720"/>
      <w:contextualSpacing/>
    </w:pPr>
  </w:style>
  <w:style w:type="paragraph" w:styleId="Revision">
    <w:name w:val="Revision"/>
    <w:hidden/>
    <w:uiPriority w:val="99"/>
    <w:semiHidden/>
    <w:rsid w:val="00785924"/>
    <w:pPr>
      <w:spacing w:after="0" w:line="240" w:lineRule="auto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microsoft.com/office/2007/relationships/hdphoto" Target="media/hdphoto2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lay\Desktop\Project%20Synopsis%20Template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B1D2933B814EDCA8D8739B8DA4214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82641D-CEEF-4676-BC77-0019E9659166}"/>
      </w:docPartPr>
      <w:docPartBody>
        <w:p w:rsidR="00A006F5" w:rsidRDefault="00E7627D">
          <w:pPr>
            <w:pStyle w:val="03B1D2933B814EDCA8D8739B8DA42145"/>
          </w:pPr>
          <w:r w:rsidRPr="00EC4A95">
            <w:rPr>
              <w:rStyle w:val="PlaceholderText"/>
            </w:rPr>
            <w:t>Click here to enter text.</w:t>
          </w:r>
        </w:p>
      </w:docPartBody>
    </w:docPart>
    <w:docPart>
      <w:docPartPr>
        <w:name w:val="B8DBC6B9C8CA4B3D8F0781EEE6BA18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624F2E-D019-46BF-ACA6-78A82EBCDB14}"/>
      </w:docPartPr>
      <w:docPartBody>
        <w:p w:rsidR="00737E94" w:rsidRDefault="00695222" w:rsidP="00695222">
          <w:pPr>
            <w:pStyle w:val="B8DBC6B9C8CA4B3D8F0781EEE6BA1873"/>
          </w:pPr>
          <w:r w:rsidRPr="00EC4A9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627D"/>
    <w:rsid w:val="00695222"/>
    <w:rsid w:val="00737E94"/>
    <w:rsid w:val="0083787E"/>
    <w:rsid w:val="00A006F5"/>
    <w:rsid w:val="00AC656F"/>
    <w:rsid w:val="00D62082"/>
    <w:rsid w:val="00E76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95222"/>
    <w:rPr>
      <w:color w:val="808080"/>
    </w:rPr>
  </w:style>
  <w:style w:type="paragraph" w:customStyle="1" w:styleId="03B1D2933B814EDCA8D8739B8DA42145">
    <w:name w:val="03B1D2933B814EDCA8D8739B8DA42145"/>
  </w:style>
  <w:style w:type="paragraph" w:customStyle="1" w:styleId="B8DBC6B9C8CA4B3D8F0781EEE6BA1873">
    <w:name w:val="B8DBC6B9C8CA4B3D8F0781EEE6BA1873"/>
    <w:rsid w:val="00695222"/>
    <w:pPr>
      <w:spacing w:after="160" w:line="259" w:lineRule="auto"/>
    </w:pPr>
    <w:rPr>
      <w:lang w:val="en-US" w:eastAsia="en-US" w:bidi="si-LK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00B27F4043E145958A34E3BEFF85F6" ma:contentTypeVersion="12" ma:contentTypeDescription="Create a new document." ma:contentTypeScope="" ma:versionID="01689a66e8ddd74b28d6dc0367a75492">
  <xsd:schema xmlns:xsd="http://www.w3.org/2001/XMLSchema" xmlns:xs="http://www.w3.org/2001/XMLSchema" xmlns:p="http://schemas.microsoft.com/office/2006/metadata/properties" xmlns:ns2="fe3506df-4d2a-4b68-ad54-2eadb51a5129" xmlns:ns3="cb6dde8b-1729-4aa3-9ada-a5503d53ada9" targetNamespace="http://schemas.microsoft.com/office/2006/metadata/properties" ma:root="true" ma:fieldsID="412c8daadbbf625db0449989d0dea319" ns2:_="" ns3:_="">
    <xsd:import namespace="fe3506df-4d2a-4b68-ad54-2eadb51a5129"/>
    <xsd:import namespace="cb6dde8b-1729-4aa3-9ada-a5503d53ad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3506df-4d2a-4b68-ad54-2eadb51a51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dde8b-1729-4aa3-9ada-a5503d53ada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15C2B4-2A49-4600-BC90-A58A62DFDF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79DBE5D-4145-4272-B5DA-F017601574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FF2CCB-DC1B-448B-BFFC-C4C4480509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3506df-4d2a-4b68-ad54-2eadb51a5129"/>
    <ds:schemaRef ds:uri="cb6dde8b-1729-4aa3-9ada-a5503d53ad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Synopsis Template (1)</Template>
  <TotalTime>175</TotalTime>
  <Pages>4</Pages>
  <Words>380</Words>
  <Characters>2169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W2 Shared Services</Company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</dc:creator>
  <cp:keywords/>
  <cp:lastModifiedBy>Kalaivani Ilango</cp:lastModifiedBy>
  <cp:revision>116</cp:revision>
  <dcterms:created xsi:type="dcterms:W3CDTF">2020-10-03T22:07:00Z</dcterms:created>
  <dcterms:modified xsi:type="dcterms:W3CDTF">2020-10-07T01:04:00Z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0x010100AC00B27F4043E145958A34E3BEFF85F6</vt:lpwstr>
  </property>
</Properties>
</file>